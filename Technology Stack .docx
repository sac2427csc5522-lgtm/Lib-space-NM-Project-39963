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Technology Stack (Architecture &amp; Stack)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>05-03-2026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NM2025TMID39963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rPr>
                <w:rtl/>
              </w:rPr>
              <w:t>Libspace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Technical Architecture:</w:t>
      </w:r>
    </w:p>
    <w:p>
      <w:pPr>
        <w:spacing w:after="160" w:line="259" w:lineRule="auto"/>
      </w:pPr>
      <w:r>
        <w:rPr>
          <w:rtl/>
        </w:rPr>
        <w:t>The Deliverable shall include the architectural diagram as below and the information as per the table1 &amp; table 2</w:t>
      </w:r>
    </w:p>
    <w:p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  <w:rtl/>
        </w:rPr>
        <w:t>Table-1 : Components &amp; Technologies:</w:t>
      </w:r>
    </w:p>
    <w:p>
      <w:pPr>
        <w:tabs>
          <w:tab w:val="left" w:pos="2320"/>
        </w:tabs>
        <w:spacing w:after="160" w:line="259" w:lineRule="auto"/>
      </w:pPr>
    </w:p>
    <w:tbl>
      <w:tblPr>
        <w:jc w:val="left"/>
        <w:tblInd w:w="0" w:type="dxa"/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  <w:trHeight w:val="500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S.No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Component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Description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Technology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User Interface (Client Application)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Frontend application that interacts with Libspace backend APIs for authentication and book management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HTML, CSS, JavaScript / React.js (optional frontend)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Application Logic – Authentication Module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Handles user registration, login, password hashing, and JWT token generation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Node.js, Express.js, bcrypt, JSON Web Token (JWT)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Application Logic – Book Management Module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Implements CRUD operations for books and enforces user-specific access control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Node.js, Express.js (REST API)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Database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Stores user information and book records securely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MongoDB / MySQL (based on your implementation)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Middleware Layer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Protects routes and validates JWT tokens before allowing access to book APIs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Express Middleware</w:t>
            </w:r>
          </w:p>
        </w:tc>
      </w:tr>
      <w:tr>
        <w:trPr>
          <w:cantSplit/>
          <w:trHeight w:val="78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API Testing Tool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Used to test and validate backend API endpoints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Postman</w:t>
            </w:r>
          </w:p>
        </w:tc>
      </w:tr>
      <w:tr>
        <w:trPr>
          <w:cantSplit/>
          <w:trHeight w:val="78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Version Control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Source code management and collaboration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Git, GitHub</w:t>
            </w:r>
          </w:p>
        </w:tc>
      </w:tr>
    </w:tbl>
    <w:p>
      <w:pPr>
        <w:tabs>
          <w:tab w:val="left" w:pos="2320"/>
        </w:tabs>
        <w:spacing w:after="160" w:line="259" w:lineRule="auto"/>
      </w:pPr>
    </w:p>
    <w:p>
      <w:pPr>
        <w:tabs>
          <w:tab w:val="left" w:pos="2320"/>
        </w:tabs>
        <w:spacing w:after="160" w:line="259" w:lineRule="auto"/>
        <w:rPr>
          <w:b/>
          <w:bCs/>
        </w:rPr>
      </w:pPr>
    </w:p>
    <w:p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  <w:rtl/>
        </w:rPr>
        <w:t>Table-2: Application Characteristics:</w:t>
      </w:r>
    </w:p>
    <w:p>
      <w:pPr>
        <w:tabs>
          <w:tab w:val="left" w:pos="2320"/>
        </w:tabs>
        <w:spacing w:after="160" w:line="259" w:lineRule="auto"/>
      </w:pPr>
    </w:p>
    <w:tbl>
      <w:tblPr>
        <w:jc w:val="left"/>
        <w:tblInd w:w="0" w:type="dxa"/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  <w:trHeight w:val="500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S.No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Characteristics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Description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Technology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RESTful API Architecture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Backend follows REST principles with structured endpoints for authentication and book CRUD operations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Node.js, Express.js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Secure Authentication Mechanism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Implements JWT-based authentication with encrypted passwords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bcrypt, JWT</w:t>
            </w:r>
          </w:p>
        </w:tc>
      </w:tr>
      <w:tr>
        <w:trPr>
          <w:cantSplit/>
          <w:trHeight w:val="78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User-Specific Data Isolation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Ensures users can only access and manage their own book records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JWT verification &amp; Database query filtering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Scalable Backend Design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Designed to handle increasing users and book records without performance issues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Modular MVC Architecture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Error Handling &amp; Validation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Implements input validation and meaningful HTTP status codes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Express Validator / Custom Validation Middleware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Database Relationship Management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Maintains structured relationship between Users and Books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MongoDB Schema / Relational DB with Foreign Keys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API Security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Protects endpoints from unauthorized access and ensures secure data transmission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HTTPS, JWT, Environment Variables</w:t>
            </w:r>
          </w:p>
        </w:tc>
      </w:tr>
    </w:tbl>
    <w:p>
      <w:pPr>
        <w:tabs>
          <w:tab w:val="left" w:pos="2320"/>
        </w:tabs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4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305</Words>
  <Characters>1961</Characters>
  <Lines>142</Lines>
  <Paragraphs>78</Paragraphs>
  <CharactersWithSpaces>2190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2026-03-07T16:11:38Z</dcterms:modified>
</cp:coreProperties>
</file>